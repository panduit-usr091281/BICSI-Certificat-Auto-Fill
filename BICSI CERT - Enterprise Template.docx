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22F7" w14:textId="179DD0E3" w:rsidR="00CF0F56" w:rsidRPr="00EA5508" w:rsidRDefault="00F65960" w:rsidP="092CB7C6">
      <w:pPr>
        <w:pStyle w:val="FirstName"/>
        <w:rPr>
          <w:sz w:val="18"/>
        </w:rPr>
      </w:pPr>
      <w:r w:rsidRPr="00F65960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708928" behindDoc="0" locked="0" layoutInCell="1" allowOverlap="1" wp14:anchorId="1C6345FF" wp14:editId="194E7655">
                <wp:simplePos x="0" y="0"/>
                <wp:positionH relativeFrom="column">
                  <wp:posOffset>-95250</wp:posOffset>
                </wp:positionH>
                <wp:positionV relativeFrom="paragraph">
                  <wp:posOffset>6182995</wp:posOffset>
                </wp:positionV>
                <wp:extent cx="2238375" cy="4953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39F64" w14:textId="0A9C7A4B" w:rsidR="00F65960" w:rsidRDefault="006C18BB">
                            <w:r>
                              <w:t xml:space="preserve">Instructor </w:t>
                            </w:r>
                            <w:r w:rsidR="00F65960">
                              <w:t>Signature:</w:t>
                            </w:r>
                          </w:p>
                          <w:p w14:paraId="01E6B7B0" w14:textId="532741ED" w:rsidR="00E401B1" w:rsidRDefault="006F0033">
                            <w:r>
                              <w:rPr>
                                <w:rFonts w:ascii="Cochocib Script Latin Pro" w:hAnsi="Cochocib Script Latin Pro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Mike Berg </w:t>
                            </w:r>
                            <w:r w:rsidR="00BB1658">
                              <w:rPr>
                                <w:rFonts w:ascii="Cochocib Script Latin Pro" w:hAnsi="Cochocib Script Latin Pro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F73F0">
                              <w:rPr>
                                <w:rFonts w:ascii="Cochocib Script Latin Pro" w:hAnsi="Cochocib Script Latin Pro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345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5pt;margin-top:486.85pt;width:176.25pt;height:39pt;z-index:251708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">
                <v:textbox>
                  <w:txbxContent>
                    <w:p w14:paraId="00239F64" w14:textId="0A9C7A4B" w:rsidR="00F65960" w:rsidRDefault="006C18BB">
                      <w:r>
                        <w:t xml:space="preserve">Instructor </w:t>
                      </w:r>
                      <w:r w:rsidR="00F65960">
                        <w:t>Signature:</w:t>
                      </w:r>
                    </w:p>
                    <w:p w14:paraId="01E6B7B0" w14:textId="532741ED" w:rsidR="00E401B1" w:rsidRDefault="006F0033">
                      <w:r>
                        <w:rPr>
                          <w:rFonts w:ascii="Cochocib Script Latin Pro" w:hAnsi="Cochocib Script Latin Pro"/>
                          <w:b/>
                          <w:bCs/>
                          <w:sz w:val="36"/>
                          <w:szCs w:val="36"/>
                        </w:rPr>
                        <w:t xml:space="preserve">Mike Berg </w:t>
                      </w:r>
                      <w:r w:rsidR="00BB1658">
                        <w:rPr>
                          <w:rFonts w:ascii="Cochocib Script Latin Pro" w:hAnsi="Cochocib Script Latin Pro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AF73F0">
                        <w:rPr>
                          <w:rFonts w:ascii="Cochocib Script Latin Pro" w:hAnsi="Cochocib Script Latin Pro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3A59">
        <w:rPr>
          <w:rFonts w:ascii="Monotype Corsiva" w:hAnsi="Monotype Corsiva"/>
          <w:noProof/>
          <w:szCs w:val="56"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37A01496" wp14:editId="13428A79">
                <wp:simplePos x="0" y="0"/>
                <wp:positionH relativeFrom="margin">
                  <wp:posOffset>6477000</wp:posOffset>
                </wp:positionH>
                <wp:positionV relativeFrom="paragraph">
                  <wp:posOffset>6278245</wp:posOffset>
                </wp:positionV>
                <wp:extent cx="1724025" cy="30670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944996" w14:textId="69C3067C" w:rsidR="00052262" w:rsidRPr="00052262" w:rsidRDefault="00052262" w:rsidP="008E7E18">
                            <w:pPr>
                              <w:pStyle w:val="Header"/>
                              <w:rPr>
                                <w:rFonts w:asciiTheme="minorHAnsi" w:hAnsiTheme="minorHAnsi"/>
                                <w:b/>
                                <w:color w:val="3B3838" w:themeColor="background2" w:themeShade="40"/>
                                <w:sz w:val="22"/>
                                <w:szCs w:val="22"/>
                              </w:rPr>
                            </w:pPr>
                            <w:r w:rsidRPr="00052262">
                              <w:rPr>
                                <w:rFonts w:asciiTheme="minorHAnsi" w:hAnsi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 xml:space="preserve">CECs:  </w:t>
                            </w:r>
                            <w:sdt>
                              <w:sdtPr>
                                <w:rPr>
                                  <w:rStyle w:val="DateConfigChar"/>
                                </w:rPr>
                                <w:alias w:val="CEC"/>
                                <w:tag w:val="CEC"/>
                                <w:id w:val="264424833"/>
                                <w:placeholder>
                                  <w:docPart w:val="A62EB7AA88A545F4815B84B0B700E113"/>
                                </w:placeholder>
                                <w:text/>
                              </w:sdtPr>
                              <w:sdtEndPr>
                                <w:rPr>
                                  <w:rStyle w:val="DefaultParagraphFont"/>
                                  <w:rFonts w:ascii="Times New Roman" w:hAnsi="Times New Roman"/>
                                  <w:color w:val="auto"/>
                                  <w:sz w:val="24"/>
                                  <w:szCs w:val="22"/>
                                </w:rPr>
                              </w:sdtEndPr>
                              <w:sdtContent>
                                <w:r w:rsidR="001F33EC">
                                  <w:rPr>
                                    <w:rStyle w:val="DateConfigChar"/>
                                  </w:rPr>
                                  <w:t>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01496" id="_x0000_s1027" type="#_x0000_t202" style="position:absolute;margin-left:510pt;margin-top:494.35pt;width:135.75pt;height:24.15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" filled="f" stroked="f">
                <v:textbox>
                  <w:txbxContent>
                    <w:p w14:paraId="7D944996" w14:textId="69C3067C" w:rsidR="00052262" w:rsidRPr="00052262" w:rsidRDefault="00052262" w:rsidP="008E7E18">
                      <w:pPr>
                        <w:pStyle w:val="Header"/>
                        <w:rPr>
                          <w:rFonts w:asciiTheme="minorHAnsi" w:hAnsiTheme="minorHAnsi"/>
                          <w:b/>
                          <w:color w:val="3B3838" w:themeColor="background2" w:themeShade="40"/>
                          <w:sz w:val="22"/>
                          <w:szCs w:val="22"/>
                        </w:rPr>
                      </w:pPr>
                      <w:r w:rsidRPr="00052262">
                        <w:rPr>
                          <w:rFonts w:asciiTheme="minorHAnsi" w:hAnsiTheme="minorHAnsi"/>
                          <w:color w:val="3B3838" w:themeColor="background2" w:themeShade="40"/>
                          <w:sz w:val="22"/>
                          <w:szCs w:val="22"/>
                        </w:rPr>
                        <w:t xml:space="preserve">CECs:  </w:t>
                      </w:r>
                      <w:sdt>
                        <w:sdtPr>
                          <w:rPr>
                            <w:rStyle w:val="DateConfigChar"/>
                          </w:rPr>
                          <w:alias w:val="CEC"/>
                          <w:tag w:val="CEC"/>
                          <w:id w:val="264424833"/>
                          <w:placeholder>
                            <w:docPart w:val="A62EB7AA88A545F4815B84B0B700E113"/>
                          </w:placeholder>
                          <w:text/>
                        </w:sdtPr>
                        <w:sdtEndPr>
                          <w:rPr>
                            <w:rStyle w:val="DefaultParagraphFont"/>
                            <w:rFonts w:ascii="Times New Roman" w:hAnsi="Times New Roman"/>
                            <w:color w:val="auto"/>
                            <w:sz w:val="24"/>
                            <w:szCs w:val="22"/>
                          </w:rPr>
                        </w:sdtEndPr>
                        <w:sdtContent>
                          <w:r w:rsidR="001F33EC">
                            <w:rPr>
                              <w:rStyle w:val="DateConfigChar"/>
                            </w:rPr>
                            <w:t>1</w:t>
                          </w:r>
                        </w:sdtContent>
                      </w:sdt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3A59">
        <w:rPr>
          <w:rFonts w:ascii="Monotype Corsiva" w:hAnsi="Monotype Corsiva"/>
          <w:noProof/>
          <w:szCs w:val="56"/>
        </w:rPr>
        <mc:AlternateContent>
          <mc:Choice Requires="wps">
            <w:drawing>
              <wp:anchor distT="45720" distB="45720" distL="114300" distR="114300" simplePos="0" relativeHeight="251704832" behindDoc="0" locked="0" layoutInCell="1" allowOverlap="1" wp14:anchorId="6AD168D2" wp14:editId="7EAF2510">
                <wp:simplePos x="0" y="0"/>
                <wp:positionH relativeFrom="margin">
                  <wp:posOffset>6457950</wp:posOffset>
                </wp:positionH>
                <wp:positionV relativeFrom="paragraph">
                  <wp:posOffset>5897245</wp:posOffset>
                </wp:positionV>
                <wp:extent cx="1895475" cy="297180"/>
                <wp:effectExtent l="0" t="0" r="0" b="762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3E277F" w14:textId="0D8C05E8" w:rsidR="00FD76EF" w:rsidRPr="001F33EC" w:rsidRDefault="004079C2" w:rsidP="008E7E18">
                            <w:pPr>
                              <w:pStyle w:val="Header"/>
                              <w:rPr>
                                <w:rFonts w:asciiTheme="minorHAnsi" w:hAnsi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079C2">
                              <w:rPr>
                                <w:rStyle w:val="DateConfigChar"/>
                                <w:b/>
                                <w:bCs/>
                              </w:rPr>
                              <w:t>OV-PAND-IL-0426-3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168D2" id="_x0000_s1028" type="#_x0000_t202" style="position:absolute;margin-left:508.5pt;margin-top:464.35pt;width:149.25pt;height:23.4pt;z-index:25170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" filled="f" stroked="f">
                <v:textbox>
                  <w:txbxContent>
                    <w:p w14:paraId="4C3E277F" w14:textId="0D8C05E8" w:rsidR="00FD76EF" w:rsidRPr="001F33EC" w:rsidRDefault="004079C2" w:rsidP="008E7E18">
                      <w:pPr>
                        <w:pStyle w:val="Header"/>
                        <w:rPr>
                          <w:rFonts w:asciiTheme="minorHAnsi" w:hAnsiTheme="minorHAnsi"/>
                          <w:b/>
                          <w:bCs/>
                          <w:sz w:val="22"/>
                          <w:szCs w:val="22"/>
                        </w:rPr>
                      </w:pPr>
                      <w:r w:rsidRPr="004079C2">
                        <w:rPr>
                          <w:rStyle w:val="DateConfigChar"/>
                          <w:b/>
                          <w:bCs/>
                        </w:rPr>
                        <w:t>OV-PAND-IL-0426-3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3A59">
        <w:rPr>
          <w:rFonts w:ascii="Monotype Corsiva" w:hAnsi="Monotype Corsiva"/>
          <w:noProof/>
          <w:szCs w:val="56"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4FB76C17" wp14:editId="4ABA8E0A">
                <wp:simplePos x="0" y="0"/>
                <wp:positionH relativeFrom="margin">
                  <wp:posOffset>6448425</wp:posOffset>
                </wp:positionH>
                <wp:positionV relativeFrom="paragraph">
                  <wp:posOffset>5676265</wp:posOffset>
                </wp:positionV>
                <wp:extent cx="1895475" cy="297180"/>
                <wp:effectExtent l="0" t="0" r="0" b="76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A449C" w14:textId="77777777" w:rsidR="00FD76EF" w:rsidRPr="00052262" w:rsidRDefault="00FD76EF" w:rsidP="008E7E18">
                            <w:pPr>
                              <w:pStyle w:val="Header"/>
                              <w:rPr>
                                <w:rFonts w:asciiTheme="minorHAnsi" w:hAnsiTheme="minorHAnsi"/>
                                <w:b/>
                                <w:color w:val="3B3838" w:themeColor="background2" w:themeShade="40"/>
                                <w:sz w:val="22"/>
                                <w:szCs w:val="22"/>
                              </w:rPr>
                            </w:pPr>
                            <w:r w:rsidRPr="00052262">
                              <w:rPr>
                                <w:rFonts w:asciiTheme="minorHAnsi" w:hAnsiTheme="minorHAnsi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Event ID: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76C17" id="_x0000_s1029" type="#_x0000_t202" style="position:absolute;margin-left:507.75pt;margin-top:446.95pt;width:149.25pt;height:23.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" filled="f" stroked="f">
                <v:textbox>
                  <w:txbxContent>
                    <w:p w14:paraId="50CA449C" w14:textId="77777777" w:rsidR="00FD76EF" w:rsidRPr="00052262" w:rsidRDefault="00FD76EF" w:rsidP="008E7E18">
                      <w:pPr>
                        <w:pStyle w:val="Header"/>
                        <w:rPr>
                          <w:rFonts w:asciiTheme="minorHAnsi" w:hAnsiTheme="minorHAnsi"/>
                          <w:b/>
                          <w:color w:val="3B3838" w:themeColor="background2" w:themeShade="40"/>
                          <w:sz w:val="22"/>
                          <w:szCs w:val="22"/>
                        </w:rPr>
                      </w:pPr>
                      <w:r w:rsidRPr="00052262">
                        <w:rPr>
                          <w:rFonts w:asciiTheme="minorHAnsi" w:hAnsiTheme="minorHAnsi"/>
                          <w:color w:val="3B3838" w:themeColor="background2" w:themeShade="40"/>
                          <w:sz w:val="22"/>
                          <w:szCs w:val="22"/>
                        </w:rPr>
                        <w:t>Event ID: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3A59">
        <w:rPr>
          <w:rFonts w:ascii="Monotype Corsiva" w:hAnsi="Monotype Corsiva"/>
          <w:noProof/>
          <w:szCs w:val="56"/>
        </w:rPr>
        <mc:AlternateContent>
          <mc:Choice Requires="wps">
            <w:drawing>
              <wp:anchor distT="45720" distB="45720" distL="114300" distR="114300" simplePos="0" relativeHeight="251699712" behindDoc="0" locked="0" layoutInCell="1" allowOverlap="1" wp14:anchorId="0918C613" wp14:editId="1673895E">
                <wp:simplePos x="0" y="0"/>
                <wp:positionH relativeFrom="margin">
                  <wp:posOffset>-142875</wp:posOffset>
                </wp:positionH>
                <wp:positionV relativeFrom="paragraph">
                  <wp:posOffset>5811520</wp:posOffset>
                </wp:positionV>
                <wp:extent cx="1924050" cy="26670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Style w:val="HeaderChar"/>
                              </w:rPr>
                              <w:alias w:val="IssueDate"/>
                              <w:tag w:val="IssueDate"/>
                              <w:id w:val="-1907372868"/>
                              <w:date w:fullDate="2026-05-05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rStyle w:val="DefaultParagraphFont"/>
                                <w:rFonts w:ascii="Open Sans Light" w:hAnsi="Open Sans Light"/>
                              </w:rPr>
                            </w:sdtEndPr>
                            <w:sdtContent>
                              <w:p w14:paraId="6358D8DA" w14:textId="17D15EFD" w:rsidR="00163D68" w:rsidRDefault="006F0033" w:rsidP="006F1C27">
                                <w:pPr>
                                  <w:rPr>
                                    <w:rFonts w:ascii="Open Sans Light" w:hAnsi="Open Sans Light" w:cs="Open Sans Light"/>
                                  </w:rPr>
                                </w:pPr>
                                <w:r>
                                  <w:rPr>
                                    <w:rStyle w:val="HeaderChar"/>
                                  </w:rPr>
                                  <w:t>May 5, 2026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C613" id="_x0000_s1030" type="#_x0000_t202" style="position:absolute;margin-left:-11.25pt;margin-top:457.6pt;width:151.5pt;height:21pt;z-index:251699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" filled="f" stroked="f">
                <v:textbox>
                  <w:txbxContent>
                    <w:sdt>
                      <w:sdtPr>
                        <w:rPr>
                          <w:rStyle w:val="HeaderChar"/>
                        </w:rPr>
                        <w:alias w:val="IssueDate"/>
                        <w:tag w:val="IssueDate"/>
                        <w:id w:val="-1907372868"/>
                        <w:date w:fullDate="2026-05-05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>
                        <w:rPr>
                          <w:rStyle w:val="DefaultParagraphFont"/>
                          <w:rFonts w:ascii="Open Sans Light" w:hAnsi="Open Sans Light"/>
                        </w:rPr>
                      </w:sdtEndPr>
                      <w:sdtContent>
                        <w:p w14:paraId="6358D8DA" w14:textId="17D15EFD" w:rsidR="00163D68" w:rsidRDefault="006F0033" w:rsidP="006F1C27">
                          <w:pPr>
                            <w:rPr>
                              <w:rFonts w:ascii="Open Sans Light" w:hAnsi="Open Sans Light" w:cs="Open Sans Light"/>
                            </w:rPr>
                          </w:pPr>
                          <w:r>
                            <w:rPr>
                              <w:rStyle w:val="HeaderChar"/>
                            </w:rPr>
                            <w:t>May 5, 2026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 w:rsidR="00DF3A59">
        <w:rPr>
          <w:rFonts w:ascii="Monotype Corsiva" w:hAnsi="Monotype Corsiva"/>
          <w:noProof/>
          <w:szCs w:val="56"/>
        </w:rPr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042482FC" wp14:editId="07C19D65">
                <wp:simplePos x="0" y="0"/>
                <wp:positionH relativeFrom="margin">
                  <wp:posOffset>-152400</wp:posOffset>
                </wp:positionH>
                <wp:positionV relativeFrom="paragraph">
                  <wp:posOffset>5582920</wp:posOffset>
                </wp:positionV>
                <wp:extent cx="1924050" cy="276225"/>
                <wp:effectExtent l="0" t="0" r="0" b="952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40076A" w14:textId="77777777" w:rsidR="00163D68" w:rsidRPr="00A11869" w:rsidRDefault="00DF3A59" w:rsidP="006F1C27">
                            <w:pPr>
                              <w:rPr>
                                <w:rFonts w:asciiTheme="minorHAnsi" w:hAnsiTheme="minorHAnsi" w:cs="Open Sans Light"/>
                                <w:color w:val="3B3838" w:themeColor="background2" w:themeShade="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="Open Sans Light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Date of Attendance</w:t>
                            </w:r>
                            <w:r w:rsidR="00163D68" w:rsidRPr="00A11869">
                              <w:rPr>
                                <w:rFonts w:asciiTheme="minorHAnsi" w:hAnsiTheme="minorHAnsi" w:cs="Open Sans Light"/>
                                <w:color w:val="3B3838" w:themeColor="background2" w:themeShade="4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482FC" id="_x0000_s1031" type="#_x0000_t202" style="position:absolute;margin-left:-12pt;margin-top:439.6pt;width:151.5pt;height:21.75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" filled="f" stroked="f">
                <v:textbox>
                  <w:txbxContent>
                    <w:p w14:paraId="7340076A" w14:textId="77777777" w:rsidR="00163D68" w:rsidRPr="00A11869" w:rsidRDefault="00DF3A59" w:rsidP="006F1C27">
                      <w:pPr>
                        <w:rPr>
                          <w:rFonts w:asciiTheme="minorHAnsi" w:hAnsiTheme="minorHAnsi" w:cs="Open Sans Light"/>
                          <w:color w:val="3B3838" w:themeColor="background2" w:themeShade="4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="Open Sans Light"/>
                          <w:color w:val="3B3838" w:themeColor="background2" w:themeShade="40"/>
                          <w:sz w:val="22"/>
                          <w:szCs w:val="22"/>
                        </w:rPr>
                        <w:t>Date of Attendance</w:t>
                      </w:r>
                      <w:r w:rsidR="00163D68" w:rsidRPr="00A11869">
                        <w:rPr>
                          <w:rFonts w:asciiTheme="minorHAnsi" w:hAnsiTheme="minorHAnsi" w:cs="Open Sans Light"/>
                          <w:color w:val="3B3838" w:themeColor="background2" w:themeShade="40"/>
                          <w:sz w:val="22"/>
                          <w:szCs w:val="22"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1869" w:rsidRPr="00F75105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630E8567" wp14:editId="3F20A8F1">
                <wp:simplePos x="0" y="0"/>
                <wp:positionH relativeFrom="page">
                  <wp:posOffset>2275840</wp:posOffset>
                </wp:positionH>
                <wp:positionV relativeFrom="paragraph">
                  <wp:posOffset>3793490</wp:posOffset>
                </wp:positionV>
                <wp:extent cx="5507355" cy="140462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73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Style w:val="CompanyName"/>
                                <w:color w:val="1675A9"/>
                                <w:szCs w:val="40"/>
                              </w:rPr>
                              <w:alias w:val="CompanyName"/>
                              <w:tag w:val="CompanyName"/>
                              <w:id w:val="1923527736"/>
                              <w:text/>
                            </w:sdtPr>
                            <w:sdtEndPr>
                              <w:rPr>
                                <w:rStyle w:val="DefaultParagraphFont"/>
                                <w:rFonts w:ascii="Times New Roman" w:hAnsi="Times New Roman"/>
                                <w:sz w:val="24"/>
                              </w:rPr>
                            </w:sdtEndPr>
                            <w:sdtContent>
                              <w:p w14:paraId="3D2D29FB" w14:textId="77777777" w:rsidR="00F75105" w:rsidRPr="001333E7" w:rsidRDefault="00CD65CD" w:rsidP="00F75105">
                                <w:pPr>
                                  <w:jc w:val="center"/>
                                  <w:rPr>
                                    <w:rFonts w:asciiTheme="minorHAnsi" w:hAnsiTheme="minorHAnsi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Style w:val="CompanyName"/>
                                    <w:color w:val="1675A9"/>
                                    <w:szCs w:val="40"/>
                                  </w:rPr>
                                  <w:t>[Organization]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0E8567" id="_x0000_s1032" type="#_x0000_t202" style="position:absolute;margin-left:179.2pt;margin-top:298.7pt;width:433.65pt;height:110.6pt;z-index:25168128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" filled="f" stroked="f">
                <v:textbox style="mso-fit-shape-to-text:t">
                  <w:txbxContent>
                    <w:sdt>
                      <w:sdtPr>
                        <w:rPr>
                          <w:rStyle w:val="CompanyName"/>
                          <w:color w:val="1675A9"/>
                          <w:szCs w:val="40"/>
                        </w:rPr>
                        <w:alias w:val="CompanyName"/>
                        <w:tag w:val="CompanyName"/>
                        <w:id w:val="1923527736"/>
                        <w:text/>
                      </w:sdtPr>
                      <w:sdtEndPr>
                        <w:rPr>
                          <w:rStyle w:val="DefaultParagraphFont"/>
                          <w:rFonts w:ascii="Times New Roman" w:hAnsi="Times New Roman"/>
                          <w:sz w:val="24"/>
                        </w:rPr>
                      </w:sdtEndPr>
                      <w:sdtContent>
                        <w:p w14:paraId="3D2D29FB" w14:textId="77777777" w:rsidR="00F75105" w:rsidRPr="001333E7" w:rsidRDefault="00CD65CD" w:rsidP="00F75105">
                          <w:pPr>
                            <w:jc w:val="center"/>
                            <w:rPr>
                              <w:rFonts w:asciiTheme="minorHAnsi" w:hAnsiTheme="minorHAnsi"/>
                              <w:sz w:val="40"/>
                              <w:szCs w:val="40"/>
                            </w:rPr>
                          </w:pPr>
                          <w:r>
                            <w:rPr>
                              <w:rStyle w:val="CompanyName"/>
                              <w:color w:val="1675A9"/>
                              <w:szCs w:val="40"/>
                            </w:rPr>
                            <w:t>[Organization]</w:t>
                          </w:r>
                        </w:p>
                      </w:sdtContent>
                    </w:sdt>
                  </w:txbxContent>
                </v:textbox>
                <w10:wrap type="square" anchorx="page"/>
              </v:shape>
            </w:pict>
          </mc:Fallback>
        </mc:AlternateContent>
      </w:r>
      <w:r w:rsidR="00A11869" w:rsidRPr="00F75105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632BD4C0" wp14:editId="238DA311">
                <wp:simplePos x="0" y="0"/>
                <wp:positionH relativeFrom="page">
                  <wp:posOffset>2275840</wp:posOffset>
                </wp:positionH>
                <wp:positionV relativeFrom="paragraph">
                  <wp:posOffset>4523105</wp:posOffset>
                </wp:positionV>
                <wp:extent cx="5507355" cy="140462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73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Style w:val="CourseNameChar"/>
                                <w:szCs w:val="40"/>
                              </w:rPr>
                              <w:alias w:val="CourseName"/>
                              <w:tag w:val="CourseName"/>
                              <w:id w:val="-86084813"/>
                              <w:text/>
                            </w:sdtPr>
                            <w:sdtEndPr>
                              <w:rPr>
                                <w:rStyle w:val="DefaultParagraphFont"/>
                                <w:rFonts w:ascii="Times New Roman" w:hAnsi="Times New Roman"/>
                                <w:color w:val="auto"/>
                                <w:sz w:val="24"/>
                              </w:rPr>
                            </w:sdtEndPr>
                            <w:sdtContent>
                              <w:p w14:paraId="533513BB" w14:textId="3FACE41A" w:rsidR="00F75105" w:rsidRPr="001333E7" w:rsidRDefault="006F1B3A" w:rsidP="00F75105">
                                <w:pPr>
                                  <w:jc w:val="center"/>
                                  <w:rPr>
                                    <w:rFonts w:asciiTheme="minorHAnsi" w:hAnsiTheme="minorHAnsi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Style w:val="CourseNameChar"/>
                                    <w:szCs w:val="40"/>
                                  </w:rPr>
                                  <w:t>Trends in Enterprise</w:t>
                                </w:r>
                                <w:r w:rsidR="00AA066F">
                                  <w:rPr>
                                    <w:rStyle w:val="CourseNameChar"/>
                                    <w:szCs w:val="40"/>
                                  </w:rPr>
                                  <w:t xml:space="preserve"> </w:t>
                                </w:r>
                                <w:r w:rsidR="006A1B7F">
                                  <w:rPr>
                                    <w:rStyle w:val="CourseNameChar"/>
                                    <w:szCs w:val="40"/>
                                  </w:rPr>
                                  <w:t xml:space="preserve">| Smart Building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D4C0" id="_x0000_s1033" type="#_x0000_t202" style="position:absolute;margin-left:179.2pt;margin-top:356.15pt;width:433.65pt;height:110.6pt;z-index:25168332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" filled="f" stroked="f">
                <v:textbox style="mso-fit-shape-to-text:t">
                  <w:txbxContent>
                    <w:sdt>
                      <w:sdtPr>
                        <w:rPr>
                          <w:rStyle w:val="CourseNameChar"/>
                          <w:szCs w:val="40"/>
                        </w:rPr>
                        <w:alias w:val="CourseName"/>
                        <w:tag w:val="CourseName"/>
                        <w:id w:val="-86084813"/>
                        <w:text/>
                      </w:sdtPr>
                      <w:sdtEndPr>
                        <w:rPr>
                          <w:rStyle w:val="DefaultParagraphFont"/>
                          <w:rFonts w:ascii="Times New Roman" w:hAnsi="Times New Roman"/>
                          <w:color w:val="auto"/>
                          <w:sz w:val="24"/>
                        </w:rPr>
                      </w:sdtEndPr>
                      <w:sdtContent>
                        <w:p w14:paraId="533513BB" w14:textId="3FACE41A" w:rsidR="00F75105" w:rsidRPr="001333E7" w:rsidRDefault="006F1B3A" w:rsidP="00F75105">
                          <w:pPr>
                            <w:jc w:val="center"/>
                            <w:rPr>
                              <w:rFonts w:asciiTheme="minorHAnsi" w:hAnsiTheme="minorHAnsi"/>
                              <w:sz w:val="40"/>
                              <w:szCs w:val="40"/>
                            </w:rPr>
                          </w:pPr>
                          <w:r>
                            <w:rPr>
                              <w:rStyle w:val="CourseNameChar"/>
                              <w:szCs w:val="40"/>
                            </w:rPr>
                            <w:t>Trends in Enterprise</w:t>
                          </w:r>
                          <w:r w:rsidR="00AA066F">
                            <w:rPr>
                              <w:rStyle w:val="CourseNameChar"/>
                              <w:szCs w:val="40"/>
                            </w:rPr>
                            <w:t xml:space="preserve"> </w:t>
                          </w:r>
                          <w:r w:rsidR="006A1B7F">
                            <w:rPr>
                              <w:rStyle w:val="CourseNameChar"/>
                              <w:szCs w:val="40"/>
                            </w:rPr>
                            <w:t xml:space="preserve">| Smart Building </w:t>
                          </w:r>
                        </w:p>
                      </w:sdtContent>
                    </w:sdt>
                  </w:txbxContent>
                </v:textbox>
                <w10:wrap type="square" anchorx="page"/>
              </v:shape>
            </w:pict>
          </mc:Fallback>
        </mc:AlternateContent>
      </w:r>
      <w:r w:rsidR="00A11869" w:rsidRPr="00F75105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09C75E5C" wp14:editId="07777777">
                <wp:simplePos x="0" y="0"/>
                <wp:positionH relativeFrom="page">
                  <wp:posOffset>2275840</wp:posOffset>
                </wp:positionH>
                <wp:positionV relativeFrom="paragraph">
                  <wp:posOffset>2820035</wp:posOffset>
                </wp:positionV>
                <wp:extent cx="5507355" cy="14046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73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Style w:val="FirstNameChar"/>
                                <w:rFonts w:cs="Open Sans SemiBold"/>
                                <w:szCs w:val="48"/>
                              </w:rPr>
                              <w:alias w:val="StudentNameFirstLast"/>
                              <w:tag w:val="StudentNameFirstLast"/>
                              <w:id w:val="-1469961559"/>
                              <w:showingPlcHdr/>
                              <w:text/>
                            </w:sdtPr>
                            <w:sdtEndPr>
                              <w:rPr>
                                <w:rStyle w:val="DefaultParagraphFont"/>
                                <w:rFonts w:ascii="Times New Roman" w:hAnsi="Times New Roman"/>
                                <w:color w:val="auto"/>
                                <w:sz w:val="24"/>
                              </w:rPr>
                            </w:sdtEndPr>
                            <w:sdtContent>
                              <w:p w14:paraId="6A2C66F8" w14:textId="3665DD4C" w:rsidR="00F75105" w:rsidRPr="001333E7" w:rsidRDefault="00AF1F8C" w:rsidP="00F75105">
                                <w:pPr>
                                  <w:jc w:val="center"/>
                                  <w:rPr>
                                    <w:rFonts w:ascii="Open Sans SemiBold" w:hAnsi="Open Sans SemiBold" w:cs="Open Sans SemiBold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Style w:val="FirstNameChar"/>
                                    <w:rFonts w:cs="Open Sans SemiBold"/>
                                    <w:szCs w:val="4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C75E5C" id="_x0000_s1034" type="#_x0000_t202" style="position:absolute;margin-left:179.2pt;margin-top:222.05pt;width:433.65pt;height:110.6pt;z-index:2516792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" filled="f" stroked="f">
                <v:textbox style="mso-fit-shape-to-text:t">
                  <w:txbxContent>
                    <w:sdt>
                      <w:sdtPr>
                        <w:rPr>
                          <w:rStyle w:val="FirstNameChar"/>
                          <w:rFonts w:cs="Open Sans SemiBold"/>
                          <w:szCs w:val="48"/>
                        </w:rPr>
                        <w:alias w:val="StudentNameFirstLast"/>
                        <w:tag w:val="StudentNameFirstLast"/>
                        <w:id w:val="-1469961559"/>
                        <w:showingPlcHdr/>
                        <w:text/>
                      </w:sdtPr>
                      <w:sdtEndPr>
                        <w:rPr>
                          <w:rStyle w:val="DefaultParagraphFont"/>
                          <w:rFonts w:ascii="Times New Roman" w:hAnsi="Times New Roman"/>
                          <w:color w:val="auto"/>
                          <w:sz w:val="24"/>
                        </w:rPr>
                      </w:sdtEndPr>
                      <w:sdtContent>
                        <w:p w14:paraId="6A2C66F8" w14:textId="3665DD4C" w:rsidR="00F75105" w:rsidRPr="001333E7" w:rsidRDefault="00AF1F8C" w:rsidP="00F75105">
                          <w:pPr>
                            <w:jc w:val="center"/>
                            <w:rPr>
                              <w:rFonts w:ascii="Open Sans SemiBold" w:hAnsi="Open Sans SemiBold" w:cs="Open Sans SemiBold"/>
                              <w:sz w:val="48"/>
                              <w:szCs w:val="48"/>
                            </w:rPr>
                          </w:pPr>
                          <w:r>
                            <w:rPr>
                              <w:rStyle w:val="FirstNameChar"/>
                              <w:rFonts w:cs="Open Sans SemiBold"/>
                              <w:szCs w:val="48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page"/>
              </v:shape>
            </w:pict>
          </mc:Fallback>
        </mc:AlternateContent>
      </w:r>
      <w:r w:rsidR="00E316F6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EB91E9C" wp14:editId="07777777">
                <wp:simplePos x="0" y="0"/>
                <wp:positionH relativeFrom="margin">
                  <wp:posOffset>1785827</wp:posOffset>
                </wp:positionH>
                <wp:positionV relativeFrom="paragraph">
                  <wp:posOffset>-3955312</wp:posOffset>
                </wp:positionV>
                <wp:extent cx="5486400" cy="4953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Calibri" w:hAnsi="Calibri" w:cs="Open Sans Light"/>
                                <w:color w:val="1675A9"/>
                                <w:sz w:val="52"/>
                                <w:szCs w:val="52"/>
                              </w:rPr>
                              <w:id w:val="1140001542"/>
                              <w:showingPlcHdr/>
                              <w:text/>
                            </w:sdtPr>
                            <w:sdtEndPr/>
                            <w:sdtContent>
                              <w:p w14:paraId="19FDE253" w14:textId="77777777" w:rsidR="0095603E" w:rsidRPr="00EA6B5B" w:rsidRDefault="00761F29" w:rsidP="00160655">
                                <w:pPr>
                                  <w:jc w:val="center"/>
                                  <w:rPr>
                                    <w:rFonts w:ascii="Calibri" w:hAnsi="Calibri" w:cs="Open Sans Light"/>
                                    <w:color w:val="1675A9"/>
                                    <w:sz w:val="52"/>
                                    <w:szCs w:val="52"/>
                                  </w:rPr>
                                </w:pPr>
                                <w:r w:rsidRPr="00761F29">
                                  <w:rPr>
                                    <w:rStyle w:val="PlaceholderText"/>
                                    <w:rFonts w:asciiTheme="minorHAnsi" w:hAnsiTheme="minorHAnsi"/>
                                    <w:color w:val="1675A9"/>
                                    <w:sz w:val="52"/>
                                    <w:szCs w:val="52"/>
                                  </w:rPr>
                                  <w:t>Click to enter</w:t>
                                </w:r>
                                <w:r w:rsidR="004975B3">
                                  <w:rPr>
                                    <w:rStyle w:val="PlaceholderText"/>
                                    <w:rFonts w:asciiTheme="minorHAnsi" w:hAnsiTheme="minorHAnsi"/>
                                    <w:color w:val="1675A9"/>
                                    <w:sz w:val="52"/>
                                    <w:szCs w:val="52"/>
                                  </w:rPr>
                                  <w:t xml:space="preserve"> First and Last n</w:t>
                                </w:r>
                                <w:r w:rsidR="00323AF6">
                                  <w:rPr>
                                    <w:rStyle w:val="PlaceholderText"/>
                                    <w:rFonts w:asciiTheme="minorHAnsi" w:hAnsiTheme="minorHAnsi"/>
                                    <w:color w:val="1675A9"/>
                                    <w:sz w:val="52"/>
                                    <w:szCs w:val="52"/>
                                  </w:rPr>
                                  <w:t>ame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91E9C" id="_x0000_s1035" type="#_x0000_t202" style="position:absolute;margin-left:140.6pt;margin-top:-311.45pt;width:6in;height:39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" filled="f" stroked="f">
                <v:textbox>
                  <w:txbxContent>
                    <w:sdt>
                      <w:sdtPr>
                        <w:rPr>
                          <w:rFonts w:ascii="Calibri" w:hAnsi="Calibri" w:cs="Open Sans Light"/>
                          <w:color w:val="1675A9"/>
                          <w:sz w:val="52"/>
                          <w:szCs w:val="52"/>
                        </w:rPr>
                        <w:id w:val="1140001542"/>
                        <w:showingPlcHdr/>
                        <w:text/>
                      </w:sdtPr>
                      <w:sdtEndPr/>
                      <w:sdtContent>
                        <w:p w14:paraId="19FDE253" w14:textId="77777777" w:rsidR="0095603E" w:rsidRPr="00EA6B5B" w:rsidRDefault="00761F29" w:rsidP="00160655">
                          <w:pPr>
                            <w:jc w:val="center"/>
                            <w:rPr>
                              <w:rFonts w:ascii="Calibri" w:hAnsi="Calibri" w:cs="Open Sans Light"/>
                              <w:color w:val="1675A9"/>
                              <w:sz w:val="52"/>
                              <w:szCs w:val="52"/>
                            </w:rPr>
                          </w:pPr>
                          <w:r w:rsidRPr="00761F29">
                            <w:rPr>
                              <w:rStyle w:val="PlaceholderText"/>
                              <w:rFonts w:asciiTheme="minorHAnsi" w:hAnsiTheme="minorHAnsi"/>
                              <w:color w:val="1675A9"/>
                              <w:sz w:val="52"/>
                              <w:szCs w:val="52"/>
                            </w:rPr>
                            <w:t>Click to enter</w:t>
                          </w:r>
                          <w:r w:rsidR="004975B3">
                            <w:rPr>
                              <w:rStyle w:val="PlaceholderText"/>
                              <w:rFonts w:asciiTheme="minorHAnsi" w:hAnsiTheme="minorHAnsi"/>
                              <w:color w:val="1675A9"/>
                              <w:sz w:val="52"/>
                              <w:szCs w:val="52"/>
                            </w:rPr>
                            <w:t xml:space="preserve"> First and Last n</w:t>
                          </w:r>
                          <w:r w:rsidR="00323AF6">
                            <w:rPr>
                              <w:rStyle w:val="PlaceholderText"/>
                              <w:rFonts w:asciiTheme="minorHAnsi" w:hAnsiTheme="minorHAnsi"/>
                              <w:color w:val="1675A9"/>
                              <w:sz w:val="52"/>
                              <w:szCs w:val="52"/>
                            </w:rPr>
                            <w:t>ame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E316F6"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058006D4" wp14:editId="1B929975">
                <wp:simplePos x="0" y="0"/>
                <wp:positionH relativeFrom="margin">
                  <wp:posOffset>914281</wp:posOffset>
                </wp:positionH>
                <wp:positionV relativeFrom="paragraph">
                  <wp:posOffset>-3072810</wp:posOffset>
                </wp:positionV>
                <wp:extent cx="7210425" cy="428625"/>
                <wp:effectExtent l="0" t="0" r="0" b="952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04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DA4EE" w14:textId="77777777" w:rsidR="00CE371A" w:rsidRPr="00EA6B5B" w:rsidRDefault="00A6327D" w:rsidP="00791356">
                            <w:pPr>
                              <w:spacing w:before="60"/>
                              <w:jc w:val="center"/>
                              <w:rPr>
                                <w:rFonts w:ascii="Calibri" w:hAnsi="Calibri" w:cs="Open Sans Light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Open Sans Light"/>
                                  <w:sz w:val="36"/>
                                  <w:szCs w:val="36"/>
                                </w:rPr>
                                <w:id w:val="2018108501"/>
                                <w:showingPlcHdr/>
                                <w:text/>
                              </w:sdtPr>
                              <w:sdtEndPr/>
                              <w:sdtContent>
                                <w:r w:rsidR="00CE371A" w:rsidRPr="004975B3">
                                  <w:rPr>
                                    <w:sz w:val="36"/>
                                    <w:szCs w:val="36"/>
                                  </w:rPr>
                                  <w:t xml:space="preserve">Click or tap here to enter </w:t>
                                </w:r>
                                <w:r w:rsidR="00CE371A">
                                  <w:rPr>
                                    <w:sz w:val="36"/>
                                    <w:szCs w:val="36"/>
                                  </w:rPr>
                                  <w:t>Company Name</w:t>
                                </w:r>
                              </w:sdtContent>
                            </w:sdt>
                            <w:r w:rsidR="00CE371A" w:rsidRPr="00EA6B5B">
                              <w:rPr>
                                <w:rFonts w:ascii="Calibri" w:hAnsi="Calibri" w:cs="Open Sans Light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006D4" id="_x0000_s1036" type="#_x0000_t202" style="position:absolute;margin-left:1in;margin-top:-241.95pt;width:567.75pt;height:33.7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" filled="f" stroked="f">
                <v:textbox>
                  <w:txbxContent>
                    <w:p w14:paraId="494DA4EE" w14:textId="77777777" w:rsidR="00CE371A" w:rsidRPr="00EA6B5B" w:rsidRDefault="00A6327D" w:rsidP="00791356">
                      <w:pPr>
                        <w:spacing w:before="60"/>
                        <w:jc w:val="center"/>
                        <w:rPr>
                          <w:rFonts w:ascii="Calibri" w:hAnsi="Calibri" w:cs="Open Sans Light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rFonts w:ascii="Calibri" w:hAnsi="Calibri" w:cs="Open Sans Light"/>
                            <w:sz w:val="36"/>
                            <w:szCs w:val="36"/>
                          </w:rPr>
                          <w:id w:val="2018108501"/>
                          <w:showingPlcHdr/>
                          <w:text/>
                        </w:sdtPr>
                        <w:sdtEndPr/>
                        <w:sdtContent>
                          <w:r w:rsidR="00CE371A" w:rsidRPr="004975B3">
                            <w:rPr>
                              <w:sz w:val="36"/>
                              <w:szCs w:val="36"/>
                            </w:rPr>
                            <w:t xml:space="preserve">Click or tap here to enter </w:t>
                          </w:r>
                          <w:r w:rsidR="00CE371A">
                            <w:rPr>
                              <w:sz w:val="36"/>
                              <w:szCs w:val="36"/>
                            </w:rPr>
                            <w:t>Company Name</w:t>
                          </w:r>
                        </w:sdtContent>
                      </w:sdt>
                      <w:r w:rsidR="00CE371A" w:rsidRPr="00EA6B5B">
                        <w:rPr>
                          <w:rFonts w:ascii="Calibri" w:hAnsi="Calibri" w:cs="Open Sans Light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F0F56" w:rsidRPr="00EA5508" w:rsidSect="00832C60">
      <w:headerReference w:type="default" r:id="rId10"/>
      <w:type w:val="continuous"/>
      <w:pgSz w:w="15840" w:h="12240" w:orient="landscape" w:code="1"/>
      <w:pgMar w:top="-268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0CF1E" w14:textId="77777777" w:rsidR="00A6327D" w:rsidRDefault="00A6327D" w:rsidP="00160655">
      <w:r>
        <w:separator/>
      </w:r>
    </w:p>
  </w:endnote>
  <w:endnote w:type="continuationSeparator" w:id="0">
    <w:p w14:paraId="594B4C50" w14:textId="77777777" w:rsidR="00A6327D" w:rsidRDefault="00A6327D" w:rsidP="00160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F498B" w14:textId="77777777" w:rsidR="00A6327D" w:rsidRDefault="00A6327D" w:rsidP="00160655">
      <w:r>
        <w:separator/>
      </w:r>
    </w:p>
  </w:footnote>
  <w:footnote w:type="continuationSeparator" w:id="0">
    <w:p w14:paraId="3A177A1B" w14:textId="77777777" w:rsidR="00A6327D" w:rsidRDefault="00A6327D" w:rsidP="00160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5D776" w14:textId="77777777" w:rsidR="00E316F6" w:rsidRDefault="00A1186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FFFA2E5" wp14:editId="07777777">
          <wp:simplePos x="0" y="0"/>
          <wp:positionH relativeFrom="column">
            <wp:posOffset>-904875</wp:posOffset>
          </wp:positionH>
          <wp:positionV relativeFrom="paragraph">
            <wp:posOffset>0</wp:posOffset>
          </wp:positionV>
          <wp:extent cx="10045618" cy="776287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UP_cert_bkgd_4.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2513" cy="77682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110"/>
    <w:rsid w:val="00002E99"/>
    <w:rsid w:val="000229A1"/>
    <w:rsid w:val="00023F17"/>
    <w:rsid w:val="00025CC8"/>
    <w:rsid w:val="00033E5E"/>
    <w:rsid w:val="00045245"/>
    <w:rsid w:val="00052262"/>
    <w:rsid w:val="00057894"/>
    <w:rsid w:val="00097213"/>
    <w:rsid w:val="000A1C1F"/>
    <w:rsid w:val="000A6D7E"/>
    <w:rsid w:val="000A7E5C"/>
    <w:rsid w:val="000E234D"/>
    <w:rsid w:val="001333E7"/>
    <w:rsid w:val="001335C1"/>
    <w:rsid w:val="001376BA"/>
    <w:rsid w:val="00156A86"/>
    <w:rsid w:val="00156B76"/>
    <w:rsid w:val="00160655"/>
    <w:rsid w:val="00163D68"/>
    <w:rsid w:val="001A0564"/>
    <w:rsid w:val="001B45CC"/>
    <w:rsid w:val="001C1BCE"/>
    <w:rsid w:val="001E774F"/>
    <w:rsid w:val="001F33EC"/>
    <w:rsid w:val="00220779"/>
    <w:rsid w:val="00235E75"/>
    <w:rsid w:val="00240A5F"/>
    <w:rsid w:val="002563D6"/>
    <w:rsid w:val="002623F3"/>
    <w:rsid w:val="002646B8"/>
    <w:rsid w:val="00272B20"/>
    <w:rsid w:val="002D1671"/>
    <w:rsid w:val="002F4609"/>
    <w:rsid w:val="003062AC"/>
    <w:rsid w:val="00307E34"/>
    <w:rsid w:val="003120E0"/>
    <w:rsid w:val="0031554B"/>
    <w:rsid w:val="00323AF6"/>
    <w:rsid w:val="003308D4"/>
    <w:rsid w:val="003327B5"/>
    <w:rsid w:val="00352929"/>
    <w:rsid w:val="00360774"/>
    <w:rsid w:val="00366B44"/>
    <w:rsid w:val="00372CBF"/>
    <w:rsid w:val="00387202"/>
    <w:rsid w:val="00395DB8"/>
    <w:rsid w:val="003A0E1C"/>
    <w:rsid w:val="003A489D"/>
    <w:rsid w:val="003B045A"/>
    <w:rsid w:val="003B6E84"/>
    <w:rsid w:val="003E0B50"/>
    <w:rsid w:val="003E3464"/>
    <w:rsid w:val="003F0392"/>
    <w:rsid w:val="003F2877"/>
    <w:rsid w:val="004079C2"/>
    <w:rsid w:val="00444B44"/>
    <w:rsid w:val="0046077F"/>
    <w:rsid w:val="004860EF"/>
    <w:rsid w:val="004975B3"/>
    <w:rsid w:val="004D1110"/>
    <w:rsid w:val="004D4185"/>
    <w:rsid w:val="004F37A9"/>
    <w:rsid w:val="00537F40"/>
    <w:rsid w:val="0057798A"/>
    <w:rsid w:val="005A4FB7"/>
    <w:rsid w:val="005E3F5C"/>
    <w:rsid w:val="005F6F3C"/>
    <w:rsid w:val="00672DCD"/>
    <w:rsid w:val="006A1B7F"/>
    <w:rsid w:val="006B7B4B"/>
    <w:rsid w:val="006C0D7C"/>
    <w:rsid w:val="006C18BB"/>
    <w:rsid w:val="006C4BD8"/>
    <w:rsid w:val="006E27CF"/>
    <w:rsid w:val="006F0033"/>
    <w:rsid w:val="006F1B3A"/>
    <w:rsid w:val="006F1C27"/>
    <w:rsid w:val="007002EA"/>
    <w:rsid w:val="007408EE"/>
    <w:rsid w:val="00761F29"/>
    <w:rsid w:val="00791356"/>
    <w:rsid w:val="007A1849"/>
    <w:rsid w:val="007A1AFD"/>
    <w:rsid w:val="007E398E"/>
    <w:rsid w:val="00815CFD"/>
    <w:rsid w:val="00832C60"/>
    <w:rsid w:val="008544E7"/>
    <w:rsid w:val="0087103D"/>
    <w:rsid w:val="00873CAB"/>
    <w:rsid w:val="00880F82"/>
    <w:rsid w:val="00890290"/>
    <w:rsid w:val="008B2058"/>
    <w:rsid w:val="008C6E4B"/>
    <w:rsid w:val="008E7E18"/>
    <w:rsid w:val="0090018B"/>
    <w:rsid w:val="0092185B"/>
    <w:rsid w:val="00924863"/>
    <w:rsid w:val="009418FB"/>
    <w:rsid w:val="0094335D"/>
    <w:rsid w:val="0095603E"/>
    <w:rsid w:val="00966AC3"/>
    <w:rsid w:val="00971650"/>
    <w:rsid w:val="009C254F"/>
    <w:rsid w:val="009E7294"/>
    <w:rsid w:val="00A11869"/>
    <w:rsid w:val="00A6327D"/>
    <w:rsid w:val="00A652D9"/>
    <w:rsid w:val="00A75B7A"/>
    <w:rsid w:val="00A84267"/>
    <w:rsid w:val="00A85F3E"/>
    <w:rsid w:val="00A959BC"/>
    <w:rsid w:val="00AA066F"/>
    <w:rsid w:val="00AB2C43"/>
    <w:rsid w:val="00AC3FCF"/>
    <w:rsid w:val="00AD4314"/>
    <w:rsid w:val="00AF1F8C"/>
    <w:rsid w:val="00AF5EE0"/>
    <w:rsid w:val="00AF73F0"/>
    <w:rsid w:val="00B168B5"/>
    <w:rsid w:val="00B20132"/>
    <w:rsid w:val="00B20ED9"/>
    <w:rsid w:val="00B373E5"/>
    <w:rsid w:val="00B5603F"/>
    <w:rsid w:val="00BA4B33"/>
    <w:rsid w:val="00BB1658"/>
    <w:rsid w:val="00BD5917"/>
    <w:rsid w:val="00BF49F6"/>
    <w:rsid w:val="00BF5C29"/>
    <w:rsid w:val="00BF774A"/>
    <w:rsid w:val="00C95F1C"/>
    <w:rsid w:val="00CD65CD"/>
    <w:rsid w:val="00CE165E"/>
    <w:rsid w:val="00CE371A"/>
    <w:rsid w:val="00CF0F56"/>
    <w:rsid w:val="00D36EC7"/>
    <w:rsid w:val="00D37144"/>
    <w:rsid w:val="00D440DB"/>
    <w:rsid w:val="00D509BA"/>
    <w:rsid w:val="00D65DAE"/>
    <w:rsid w:val="00D72086"/>
    <w:rsid w:val="00D7209D"/>
    <w:rsid w:val="00DB116B"/>
    <w:rsid w:val="00DB5F87"/>
    <w:rsid w:val="00DC677D"/>
    <w:rsid w:val="00DF3A59"/>
    <w:rsid w:val="00E04C02"/>
    <w:rsid w:val="00E316F6"/>
    <w:rsid w:val="00E401B1"/>
    <w:rsid w:val="00E61A9D"/>
    <w:rsid w:val="00E90FBD"/>
    <w:rsid w:val="00EA0874"/>
    <w:rsid w:val="00EA0CB5"/>
    <w:rsid w:val="00EA5508"/>
    <w:rsid w:val="00EA6B5B"/>
    <w:rsid w:val="00EB10AA"/>
    <w:rsid w:val="00EB31BB"/>
    <w:rsid w:val="00EB63A6"/>
    <w:rsid w:val="00EB6FF4"/>
    <w:rsid w:val="00F104F9"/>
    <w:rsid w:val="00F16137"/>
    <w:rsid w:val="00F65960"/>
    <w:rsid w:val="00F66CC5"/>
    <w:rsid w:val="00F75105"/>
    <w:rsid w:val="00F770B5"/>
    <w:rsid w:val="00FD0350"/>
    <w:rsid w:val="00FD76EF"/>
    <w:rsid w:val="00FF05F9"/>
    <w:rsid w:val="00FF24D4"/>
    <w:rsid w:val="092CB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6EC275"/>
  <w15:chartTrackingRefBased/>
  <w15:docId w15:val="{DAAA0FA1-C5C2-46C1-AE5F-78302C66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7E5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6065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60655"/>
    <w:rPr>
      <w:sz w:val="24"/>
      <w:szCs w:val="24"/>
    </w:rPr>
  </w:style>
  <w:style w:type="paragraph" w:styleId="Footer">
    <w:name w:val="footer"/>
    <w:basedOn w:val="Normal"/>
    <w:link w:val="FooterChar"/>
    <w:rsid w:val="0016065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60655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F1C27"/>
    <w:rPr>
      <w:color w:val="808080"/>
    </w:rPr>
  </w:style>
  <w:style w:type="paragraph" w:customStyle="1" w:styleId="DateConfig">
    <w:name w:val="DateConfig"/>
    <w:basedOn w:val="Normal"/>
    <w:link w:val="DateConfigChar"/>
    <w:qFormat/>
    <w:rsid w:val="00A11869"/>
    <w:rPr>
      <w:rFonts w:asciiTheme="minorHAnsi" w:hAnsiTheme="minorHAnsi"/>
      <w:color w:val="3B3838" w:themeColor="background2" w:themeShade="40"/>
      <w:sz w:val="22"/>
    </w:rPr>
  </w:style>
  <w:style w:type="paragraph" w:customStyle="1" w:styleId="FirstName">
    <w:name w:val="FirstName"/>
    <w:basedOn w:val="Normal"/>
    <w:link w:val="FirstNameChar"/>
    <w:qFormat/>
    <w:rsid w:val="001333E7"/>
    <w:pPr>
      <w:spacing w:after="120"/>
    </w:pPr>
    <w:rPr>
      <w:rFonts w:ascii="Open Sans SemiBold" w:hAnsi="Open Sans SemiBold"/>
      <w:color w:val="1675A9"/>
      <w:sz w:val="48"/>
      <w:szCs w:val="18"/>
    </w:rPr>
  </w:style>
  <w:style w:type="character" w:customStyle="1" w:styleId="DateConfigChar">
    <w:name w:val="DateConfig Char"/>
    <w:basedOn w:val="DefaultParagraphFont"/>
    <w:link w:val="DateConfig"/>
    <w:rsid w:val="00A11869"/>
    <w:rPr>
      <w:rFonts w:asciiTheme="minorHAnsi" w:hAnsiTheme="minorHAnsi"/>
      <w:color w:val="3B3838" w:themeColor="background2" w:themeShade="40"/>
      <w:sz w:val="22"/>
      <w:szCs w:val="24"/>
    </w:rPr>
  </w:style>
  <w:style w:type="paragraph" w:customStyle="1" w:styleId="CourseName">
    <w:name w:val="CourseName"/>
    <w:basedOn w:val="Normal"/>
    <w:link w:val="CourseNameChar"/>
    <w:qFormat/>
    <w:rsid w:val="001333E7"/>
    <w:pPr>
      <w:jc w:val="center"/>
    </w:pPr>
    <w:rPr>
      <w:rFonts w:asciiTheme="minorHAnsi" w:hAnsiTheme="minorHAnsi"/>
      <w:color w:val="1675A9"/>
      <w:sz w:val="40"/>
      <w:szCs w:val="48"/>
    </w:rPr>
  </w:style>
  <w:style w:type="character" w:customStyle="1" w:styleId="FirstNameChar">
    <w:name w:val="FirstName Char"/>
    <w:basedOn w:val="DefaultParagraphFont"/>
    <w:link w:val="FirstName"/>
    <w:rsid w:val="001333E7"/>
    <w:rPr>
      <w:rFonts w:ascii="Open Sans SemiBold" w:hAnsi="Open Sans SemiBold"/>
      <w:color w:val="1675A9"/>
      <w:sz w:val="48"/>
      <w:szCs w:val="18"/>
    </w:rPr>
  </w:style>
  <w:style w:type="character" w:customStyle="1" w:styleId="CourseNameChar">
    <w:name w:val="CourseName Char"/>
    <w:basedOn w:val="DefaultParagraphFont"/>
    <w:link w:val="CourseName"/>
    <w:rsid w:val="001333E7"/>
    <w:rPr>
      <w:rFonts w:asciiTheme="minorHAnsi" w:hAnsiTheme="minorHAnsi"/>
      <w:color w:val="1675A9"/>
      <w:sz w:val="40"/>
      <w:szCs w:val="48"/>
    </w:rPr>
  </w:style>
  <w:style w:type="character" w:customStyle="1" w:styleId="CompanyName">
    <w:name w:val="CompanyName"/>
    <w:basedOn w:val="FirstNameChar"/>
    <w:uiPriority w:val="1"/>
    <w:rsid w:val="00F75105"/>
    <w:rPr>
      <w:rFonts w:asciiTheme="minorHAnsi" w:hAnsiTheme="minorHAnsi"/>
      <w:color w:val="auto"/>
      <w:sz w:val="40"/>
      <w:szCs w:val="18"/>
    </w:rPr>
  </w:style>
  <w:style w:type="paragraph" w:customStyle="1" w:styleId="EndUser">
    <w:name w:val="EndUser"/>
    <w:link w:val="EndUserChar"/>
    <w:qFormat/>
    <w:rsid w:val="00A11869"/>
    <w:rPr>
      <w:rFonts w:asciiTheme="minorHAnsi" w:hAnsiTheme="minorHAnsi"/>
      <w:b/>
      <w:color w:val="3B3838" w:themeColor="background2" w:themeShade="40"/>
      <w:sz w:val="22"/>
      <w:szCs w:val="24"/>
    </w:rPr>
  </w:style>
  <w:style w:type="character" w:customStyle="1" w:styleId="EndUserChar">
    <w:name w:val="EndUser Char"/>
    <w:basedOn w:val="DefaultParagraphFont"/>
    <w:link w:val="EndUser"/>
    <w:rsid w:val="00A11869"/>
    <w:rPr>
      <w:rFonts w:asciiTheme="minorHAnsi" w:hAnsiTheme="minorHAnsi"/>
      <w:b/>
      <w:color w:val="3B3838" w:themeColor="background2" w:themeShade="4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6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sta\AppData\Local\Microsoft\Windows\INetCache\Content.Outlook\C0K684I1\UofPCert-enduser_4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2EB7AA88A545F4815B84B0B700E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C4900-EDFB-4C73-A99C-2FA4CA2AC5E0}"/>
      </w:docPartPr>
      <w:docPartBody>
        <w:p w:rsidR="00C60148" w:rsidRDefault="00AD4314">
          <w:pPr>
            <w:pStyle w:val="A62EB7AA88A545F4815B84B0B700E113"/>
          </w:pPr>
          <w:r w:rsidRPr="00800C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314"/>
    <w:rsid w:val="001264BB"/>
    <w:rsid w:val="001D102A"/>
    <w:rsid w:val="0022473B"/>
    <w:rsid w:val="008310F9"/>
    <w:rsid w:val="00873CAB"/>
    <w:rsid w:val="00957F0C"/>
    <w:rsid w:val="00971650"/>
    <w:rsid w:val="00AD4314"/>
    <w:rsid w:val="00B5603F"/>
    <w:rsid w:val="00C60148"/>
    <w:rsid w:val="00C95F1C"/>
    <w:rsid w:val="00CA4F15"/>
    <w:rsid w:val="00E01989"/>
    <w:rsid w:val="00EA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62EB7AA88A545F4815B84B0B700E113">
    <w:name w:val="A62EB7AA88A545F4815B84B0B700E1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37CB35B465943A6B02EFF7411B7BD" ma:contentTypeVersion="6" ma:contentTypeDescription="Create a new document." ma:contentTypeScope="" ma:versionID="526e7fc245fc5aba3d82f1743bb3a702">
  <xsd:schema xmlns:xsd="http://www.w3.org/2001/XMLSchema" xmlns:xs="http://www.w3.org/2001/XMLSchema" xmlns:p="http://schemas.microsoft.com/office/2006/metadata/properties" xmlns:ns2="6df47f18-a894-4f36-86b5-68f76b696f2c" targetNamespace="http://schemas.microsoft.com/office/2006/metadata/properties" ma:root="true" ma:fieldsID="e91b858f83c97fdf0489a9e03b3d7285" ns2:_="">
    <xsd:import namespace="6df47f18-a894-4f36-86b5-68f76b696f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47f18-a894-4f36-86b5-68f76b696f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D8AF85-7BF6-4F0D-927B-C04C0B37AD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123F3D-8CF8-4B4A-9EF5-79CC3AA7E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A8751F-736F-46F4-AA9C-872C813F8E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24B5B7-F573-4067-AE55-0EEEFF0CF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47f18-a894-4f36-86b5-68f76b696f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UofPCert-enduser_4.0</Template>
  <TotalTime>4</TotalTime>
  <Pages>1</Pages>
  <Words>1</Words>
  <Characters>11</Characters>
  <Application>Microsoft Office Word</Application>
  <DocSecurity>0</DocSecurity>
  <Lines>1</Lines>
  <Paragraphs>1</Paragraphs>
  <ScaleCrop>false</ScaleCrop>
  <Company>Bluetech LLC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«Course»</dc:title>
  <dc:subject/>
  <dc:creator>Jamie Stalf</dc:creator>
  <cp:keywords/>
  <cp:lastModifiedBy>Kayla Anderl</cp:lastModifiedBy>
  <cp:revision>2</cp:revision>
  <cp:lastPrinted>2009-01-26T16:33:00Z</cp:lastPrinted>
  <dcterms:created xsi:type="dcterms:W3CDTF">2026-05-14T15:08:00Z</dcterms:created>
  <dcterms:modified xsi:type="dcterms:W3CDTF">2026-05-14T15:08:00Z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0x0101005A537CB35B465943A6B02EFF7411B7BD</vt:lpwstr>
  </property>
</Properties>
</file>